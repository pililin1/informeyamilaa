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44A0" w14:textId="7FFDE4F3" w:rsidR="00D077E9" w:rsidRDefault="00377A1D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5168" behindDoc="1" locked="0" layoutInCell="1" allowOverlap="1" wp14:anchorId="147AB9FC" wp14:editId="53BE3FE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8405" cy="9509760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950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88"/>
      </w:tblGrid>
      <w:tr w:rsidR="00D077E9" w14:paraId="046B53D5" w14:textId="77777777" w:rsidTr="0022227F">
        <w:trPr>
          <w:trHeight w:val="1828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60BB923A" w14:textId="00707937" w:rsidR="00D077E9" w:rsidRDefault="0022227F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359445A4">
                      <wp:extent cx="3528695" cy="174117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411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121E11" w14:textId="7666CF4D" w:rsidR="0022227F" w:rsidRPr="0022227F" w:rsidRDefault="0022227F" w:rsidP="00D077E9">
                                  <w:pPr>
                                    <w:pStyle w:val="Ttulo"/>
                                    <w:spacing w:after="0"/>
                                    <w:rPr>
                                      <w:color w:val="auto"/>
                                      <w:lang w:bidi="es-ES"/>
                                    </w:rPr>
                                  </w:pPr>
                                  <w:r w:rsidRPr="0022227F">
                                    <w:rPr>
                                      <w:color w:val="auto"/>
                                      <w:lang w:bidi="es-ES"/>
                                    </w:rPr>
                                    <w:t>PRÁCTICA</w:t>
                                  </w:r>
                                </w:p>
                                <w:p w14:paraId="1A3336F6" w14:textId="5E433EBB" w:rsidR="0022227F" w:rsidRPr="0022227F" w:rsidRDefault="0022227F" w:rsidP="00D077E9">
                                  <w:pPr>
                                    <w:pStyle w:val="Ttulo"/>
                                    <w:spacing w:after="0"/>
                                    <w:rPr>
                                      <w:color w:val="auto"/>
                                      <w:lang w:bidi="es-ES"/>
                                    </w:rPr>
                                  </w:pPr>
                                  <w:r w:rsidRPr="0022227F">
                                    <w:rPr>
                                      <w:color w:val="auto"/>
                                      <w:lang w:bidi="es-ES"/>
                                    </w:rPr>
                                    <w:t>SUPERVISADA</w:t>
                                  </w:r>
                                </w:p>
                                <w:p w14:paraId="300CC172" w14:textId="50FF3E8F" w:rsidR="00D077E9" w:rsidRPr="0022227F" w:rsidRDefault="00D077E9" w:rsidP="00D077E9">
                                  <w:pPr>
                                    <w:pStyle w:val="Ttulo"/>
                                    <w:spacing w:after="0"/>
                                    <w:rPr>
                                      <w:color w:val="auto"/>
                                    </w:rPr>
                                  </w:pPr>
                                  <w:r w:rsidRPr="0022227F">
                                    <w:rPr>
                                      <w:color w:val="auto"/>
                                      <w:lang w:bidi="es-ES"/>
                                    </w:rPr>
                                    <w:t>20</w:t>
                                  </w:r>
                                  <w:r w:rsidR="0022227F" w:rsidRPr="0022227F">
                                    <w:rPr>
                                      <w:color w:val="auto"/>
                                      <w:lang w:bidi="es-ES"/>
                                    </w:rPr>
                                    <w:t>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" filled="f" stroked="f" strokeweight=".5pt">
                      <v:textbox>
                        <w:txbxContent>
                          <w:p w14:paraId="5E121E11" w14:textId="7666CF4D" w:rsidR="0022227F" w:rsidRPr="0022227F" w:rsidRDefault="0022227F" w:rsidP="00D077E9">
                            <w:pPr>
                              <w:pStyle w:val="Ttulo"/>
                              <w:spacing w:after="0"/>
                              <w:rPr>
                                <w:color w:val="auto"/>
                                <w:lang w:bidi="es-ES"/>
                              </w:rPr>
                            </w:pPr>
                            <w:r w:rsidRPr="0022227F">
                              <w:rPr>
                                <w:color w:val="auto"/>
                                <w:lang w:bidi="es-ES"/>
                              </w:rPr>
                              <w:t>PRÁCTICA</w:t>
                            </w:r>
                          </w:p>
                          <w:p w14:paraId="1A3336F6" w14:textId="5E433EBB" w:rsidR="0022227F" w:rsidRPr="0022227F" w:rsidRDefault="0022227F" w:rsidP="00D077E9">
                            <w:pPr>
                              <w:pStyle w:val="Ttulo"/>
                              <w:spacing w:after="0"/>
                              <w:rPr>
                                <w:color w:val="auto"/>
                                <w:lang w:bidi="es-ES"/>
                              </w:rPr>
                            </w:pPr>
                            <w:r w:rsidRPr="0022227F">
                              <w:rPr>
                                <w:color w:val="auto"/>
                                <w:lang w:bidi="es-ES"/>
                              </w:rPr>
                              <w:t>SUPERVISADA</w:t>
                            </w:r>
                          </w:p>
                          <w:p w14:paraId="300CC172" w14:textId="50FF3E8F" w:rsidR="00D077E9" w:rsidRPr="0022227F" w:rsidRDefault="00D077E9" w:rsidP="00D077E9">
                            <w:pPr>
                              <w:pStyle w:val="Ttulo"/>
                              <w:spacing w:after="0"/>
                              <w:rPr>
                                <w:color w:val="auto"/>
                              </w:rPr>
                            </w:pPr>
                            <w:r w:rsidRPr="0022227F">
                              <w:rPr>
                                <w:color w:val="auto"/>
                                <w:lang w:bidi="es-ES"/>
                              </w:rPr>
                              <w:t>20</w:t>
                            </w:r>
                            <w:r w:rsidR="0022227F" w:rsidRPr="0022227F">
                              <w:rPr>
                                <w:color w:val="auto"/>
                                <w:lang w:bidi="es-ES"/>
                              </w:rPr>
                              <w:t>26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6E5AEB0" w14:textId="1F7C02FD" w:rsidR="00D077E9" w:rsidRPr="0022227F" w:rsidRDefault="00D077E9" w:rsidP="00AB02A7">
            <w:pPr>
              <w:rPr>
                <w:noProof/>
                <w:color w:val="auto"/>
              </w:rPr>
            </w:pPr>
            <w:r w:rsidRPr="0022227F">
              <w:rPr>
                <w:noProof/>
                <w:color w:val="auto"/>
                <w:lang w:bidi="es-ES"/>
              </w:rPr>
              <mc:AlternateContent>
                <mc:Choice Requires="wps">
                  <w:drawing>
                    <wp:inline distT="0" distB="0" distL="0" distR="0" wp14:anchorId="325EECF4" wp14:editId="74C1789E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5CE89F9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" strokecolor="#0f0d29 [3213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B95F1E7" w14:textId="77777777" w:rsidTr="0022227F">
        <w:trPr>
          <w:trHeight w:val="7048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247BC735" w14:textId="5B2BE55B" w:rsidR="00D077E9" w:rsidRDefault="00497F8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1F225A27" wp14:editId="3D33A5E8">
                      <wp:simplePos x="0" y="0"/>
                      <wp:positionH relativeFrom="column">
                        <wp:posOffset>-196215</wp:posOffset>
                      </wp:positionH>
                      <wp:positionV relativeFrom="page">
                        <wp:posOffset>-2059940</wp:posOffset>
                      </wp:positionV>
                      <wp:extent cx="3938905" cy="8952230"/>
                      <wp:effectExtent l="0" t="0" r="4445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8905" cy="8952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E69CB5" id="Rectángulo 3" o:spid="_x0000_s1026" alt="rectángulo blanco para texto en portada" style="position:absolute;margin-left:-15.45pt;margin-top:-162.2pt;width:310.15pt;height:704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" fillcolor="white [3212]" stroked="f" strokeweight="2pt">
                      <w10:wrap anchory="page"/>
                    </v:rect>
                  </w:pict>
                </mc:Fallback>
              </mc:AlternateContent>
            </w:r>
            <w:r w:rsidR="00584A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23A3156" wp14:editId="68802AF6">
                      <wp:simplePos x="0" y="0"/>
                      <wp:positionH relativeFrom="column">
                        <wp:posOffset>2156460</wp:posOffset>
                      </wp:positionH>
                      <wp:positionV relativeFrom="paragraph">
                        <wp:posOffset>2966720</wp:posOffset>
                      </wp:positionV>
                      <wp:extent cx="1424940" cy="1158240"/>
                      <wp:effectExtent l="0" t="0" r="22860" b="22860"/>
                      <wp:wrapNone/>
                      <wp:docPr id="104190672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4940" cy="1158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49A00173" w14:textId="1BB9B9F8" w:rsidR="00584A5A" w:rsidRDefault="00584A5A">
                                  <w:pPr>
                                    <w:rPr>
                                      <w:color w:val="auto"/>
                                    </w:rPr>
                                  </w:pPr>
                                  <w:r w:rsidRPr="00584A5A">
                                    <w:rPr>
                                      <w:color w:val="auto"/>
                                    </w:rPr>
                                    <w:t xml:space="preserve">Estudiante: </w:t>
                                  </w:r>
                                </w:p>
                                <w:p w14:paraId="4F1E7E0F" w14:textId="533687CB" w:rsidR="00584A5A" w:rsidRDefault="00497F88">
                                  <w:pPr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Glenda Yamila</w:t>
                                  </w:r>
                                </w:p>
                                <w:p w14:paraId="372F952E" w14:textId="16A1BE86" w:rsidR="00497F88" w:rsidRPr="00584A5A" w:rsidRDefault="00497F88">
                                  <w:pPr>
                                    <w:rPr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Alegría Buch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3A3156" id="Cuadro de texto 5" o:spid="_x0000_s1027" type="#_x0000_t202" style="position:absolute;margin-left:169.8pt;margin-top:233.6pt;width:112.2pt;height:9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" fillcolor="white [3201]" strokecolor="white [3212]" strokeweight=".5pt">
                      <v:textbox>
                        <w:txbxContent>
                          <w:p w14:paraId="49A00173" w14:textId="1BB9B9F8" w:rsidR="00584A5A" w:rsidRDefault="00584A5A">
                            <w:pPr>
                              <w:rPr>
                                <w:color w:val="auto"/>
                              </w:rPr>
                            </w:pPr>
                            <w:r w:rsidRPr="00584A5A">
                              <w:rPr>
                                <w:color w:val="auto"/>
                              </w:rPr>
                              <w:t xml:space="preserve">Estudiante: </w:t>
                            </w:r>
                          </w:p>
                          <w:p w14:paraId="4F1E7E0F" w14:textId="533687CB" w:rsidR="00584A5A" w:rsidRDefault="00497F8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Glenda Yamila</w:t>
                            </w:r>
                          </w:p>
                          <w:p w14:paraId="372F952E" w14:textId="16A1BE86" w:rsidR="00497F88" w:rsidRPr="00584A5A" w:rsidRDefault="00497F88">
                            <w:pPr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Alegría Buch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077E9" w14:paraId="1C079F73" w14:textId="77777777" w:rsidTr="0022227F">
        <w:trPr>
          <w:trHeight w:val="2353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7C8474C4" w14:textId="77777777" w:rsidR="00497F88" w:rsidRPr="00497F88" w:rsidRDefault="00497F88" w:rsidP="00AB02A7">
            <w:pPr>
              <w:rPr>
                <w:noProof/>
                <w:color w:val="0F0D29" w:themeColor="text1"/>
              </w:rPr>
            </w:pPr>
            <w:r w:rsidRPr="00497F88">
              <w:rPr>
                <w:noProof/>
                <w:color w:val="0F0D29" w:themeColor="text1"/>
              </w:rPr>
              <w:t>9a. calle 5-41, zona 1</w:t>
            </w:r>
          </w:p>
          <w:p w14:paraId="5209D487" w14:textId="0D367072" w:rsidR="00D077E9" w:rsidRPr="0022227F" w:rsidRDefault="00D077E9" w:rsidP="00AB02A7">
            <w:pPr>
              <w:rPr>
                <w:noProof/>
                <w:color w:val="auto"/>
                <w:sz w:val="10"/>
                <w:szCs w:val="10"/>
              </w:rPr>
            </w:pPr>
            <w:r w:rsidRPr="0022227F">
              <w:rPr>
                <w:noProof/>
                <w:color w:val="auto"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17FD159B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94FC11E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" strokecolor="#0f0d29 [3213]" strokeweight="3pt">
                      <w10:anchorlock/>
                    </v:line>
                  </w:pict>
                </mc:Fallback>
              </mc:AlternateContent>
            </w:r>
          </w:p>
          <w:p w14:paraId="5E2B1822" w14:textId="77777777" w:rsidR="00D077E9" w:rsidRPr="0022227F" w:rsidRDefault="00D077E9" w:rsidP="00AB02A7">
            <w:pPr>
              <w:rPr>
                <w:noProof/>
                <w:color w:val="auto"/>
                <w:sz w:val="10"/>
                <w:szCs w:val="10"/>
              </w:rPr>
            </w:pPr>
          </w:p>
          <w:p w14:paraId="3649C012" w14:textId="77777777" w:rsidR="00D077E9" w:rsidRPr="0022227F" w:rsidRDefault="00D077E9" w:rsidP="00AB02A7">
            <w:pPr>
              <w:rPr>
                <w:noProof/>
                <w:color w:val="auto"/>
                <w:sz w:val="10"/>
                <w:szCs w:val="10"/>
              </w:rPr>
            </w:pPr>
          </w:p>
          <w:sdt>
            <w:sdtPr>
              <w:rPr>
                <w:noProof/>
                <w:color w:val="auto"/>
              </w:rPr>
              <w:id w:val="-1740469667"/>
              <w:placeholder>
                <w:docPart w:val="C4EA4BFC50484CC981A16AC31876F2B1"/>
              </w:placeholder>
              <w15:appearance w15:val="hidden"/>
            </w:sdtPr>
            <w:sdtContent>
              <w:p w14:paraId="48AA03A8" w14:textId="77777777" w:rsidR="0022227F" w:rsidRDefault="0022227F" w:rsidP="00AB02A7">
                <w:pPr>
                  <w:rPr>
                    <w:noProof/>
                    <w:color w:val="auto"/>
                  </w:rPr>
                </w:pPr>
                <w:r>
                  <w:rPr>
                    <w:noProof/>
                    <w:color w:val="auto"/>
                  </w:rPr>
                  <w:t>INSTITUTO NACIONAL DE EDUCACIÓN DIVERSIFICADA</w:t>
                </w:r>
              </w:p>
              <w:p w14:paraId="4E9A0241" w14:textId="77777777" w:rsidR="00CC70C1" w:rsidRDefault="00CC70C1" w:rsidP="00AB02A7">
                <w:pPr>
                  <w:rPr>
                    <w:noProof/>
                    <w:color w:val="auto"/>
                  </w:rPr>
                </w:pPr>
              </w:p>
              <w:p w14:paraId="465A45B6" w14:textId="2FFD0BC1" w:rsidR="00D077E9" w:rsidRDefault="0022227F" w:rsidP="00AB02A7">
                <w:pPr>
                  <w:rPr>
                    <w:noProof/>
                    <w:color w:val="auto"/>
                  </w:rPr>
                </w:pPr>
                <w:r>
                  <w:rPr>
                    <w:noProof/>
                    <w:color w:val="auto"/>
                  </w:rPr>
                  <w:t>Bachillerato en Ciencias y Letras con Orientación en Computación</w:t>
                </w:r>
              </w:p>
              <w:p w14:paraId="347E9044" w14:textId="77777777" w:rsidR="00CC70C1" w:rsidRPr="0022227F" w:rsidRDefault="00000000" w:rsidP="00AB02A7">
                <w:pPr>
                  <w:rPr>
                    <w:noProof/>
                    <w:color w:val="auto"/>
                  </w:rPr>
                </w:pPr>
              </w:p>
            </w:sdtContent>
          </w:sdt>
          <w:p w14:paraId="1031226C" w14:textId="4DB25764" w:rsidR="00D077E9" w:rsidRPr="0022227F" w:rsidRDefault="0022227F" w:rsidP="00AB02A7">
            <w:pPr>
              <w:rPr>
                <w:noProof/>
                <w:color w:val="auto"/>
              </w:rPr>
            </w:pPr>
            <w:r w:rsidRPr="0022227F">
              <w:rPr>
                <w:noProof/>
                <w:color w:val="auto"/>
                <w:lang w:bidi="es-ES"/>
              </w:rPr>
              <w:t>Asesor</w:t>
            </w:r>
            <w:r w:rsidR="00D077E9" w:rsidRPr="0022227F">
              <w:rPr>
                <w:noProof/>
                <w:color w:val="auto"/>
                <w:lang w:bidi="es-ES"/>
              </w:rPr>
              <w:t xml:space="preserve">: </w:t>
            </w:r>
            <w:sdt>
              <w:sdtPr>
                <w:rPr>
                  <w:noProof/>
                  <w:color w:val="auto"/>
                </w:rPr>
                <w:alias w:val="Su nombre"/>
                <w:tag w:val="Su nombre"/>
                <w:id w:val="-180584491"/>
                <w:placeholder>
                  <w:docPart w:val="573B4BCFD80745478DD1D70BB619FDED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Pr="0022227F">
                  <w:rPr>
                    <w:noProof/>
                    <w:color w:val="auto"/>
                  </w:rPr>
                  <w:t>Juan Pablo Paz López</w:t>
                </w:r>
              </w:sdtContent>
            </w:sdt>
          </w:p>
          <w:p w14:paraId="480251C4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C088165" w14:textId="3E0ABE4F" w:rsidR="0087605E" w:rsidRPr="00D70D02" w:rsidRDefault="00497F88" w:rsidP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034579" wp14:editId="1FC18D76">
                <wp:simplePos x="0" y="0"/>
                <wp:positionH relativeFrom="column">
                  <wp:posOffset>-94630</wp:posOffset>
                </wp:positionH>
                <wp:positionV relativeFrom="paragraph">
                  <wp:posOffset>2451115</wp:posOffset>
                </wp:positionV>
                <wp:extent cx="3724275" cy="2016081"/>
                <wp:effectExtent l="0" t="0" r="0" b="381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2016081"/>
                          <a:chOff x="-10633" y="-201351"/>
                          <a:chExt cx="3724275" cy="2016495"/>
                        </a:xfrm>
                      </wpg:grpSpPr>
                      <wps:wsp>
                        <wps:cNvPr id="4" name="Cuadro de texto 4"/>
                        <wps:cNvSpPr txBox="1"/>
                        <wps:spPr>
                          <a:xfrm>
                            <a:off x="-10633" y="-201351"/>
                            <a:ext cx="3724275" cy="914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8275A0" w14:textId="1DFE24E3" w:rsidR="00A401BA" w:rsidRDefault="00497F88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Instituto Guatemalteco de Seguridad Social</w:t>
                              </w:r>
                            </w:p>
                            <w:p w14:paraId="6474D5EE" w14:textId="0534C631" w:rsidR="00A401BA" w:rsidRPr="00A401BA" w:rsidRDefault="00497F88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Administración, Soporte Técnico</w:t>
                              </w:r>
                              <w:r>
                                <w:rPr>
                                  <w:lang w:val="es-MX"/>
                                </w:rPr>
                                <w:br/>
                                <w:t>Sololá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401" y="973769"/>
                            <a:ext cx="2226959" cy="84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34579" id="Grupo 13" o:spid="_x0000_s1028" style="position:absolute;margin-left:-7.45pt;margin-top:193pt;width:293.25pt;height:158.75pt;z-index:251671552;mso-position-horizontal-relative:text;mso-position-vertical-relative:text;mso-height-relative:margin" coordorigin="-106,-2013" coordsize="37242,201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">
                <v:shape id="Cuadro de texto 4" o:spid="_x0000_s1029" type="#_x0000_t202" style="position:absolute;left:-106;top:-2013;width:37242;height:9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7A8275A0" w14:textId="1DFE24E3" w:rsidR="00A401BA" w:rsidRDefault="00497F88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Instituto Guatemalteco de Seguridad Social</w:t>
                        </w:r>
                      </w:p>
                      <w:p w14:paraId="6474D5EE" w14:textId="0534C631" w:rsidR="00A401BA" w:rsidRPr="00A401BA" w:rsidRDefault="00497F88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>Administración, Soporte Técnico</w:t>
                        </w:r>
                        <w:r>
                          <w:rPr>
                            <w:lang w:val="es-MX"/>
                          </w:rPr>
                          <w:br/>
                          <w:t>Sololá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2" o:spid="_x0000_s1030" type="#_x0000_t75" style="position:absolute;left:5904;top:9737;width:22269;height:8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">
                  <v:imagedata r:id="rId10" o:title=""/>
                </v:shape>
              </v:group>
            </w:pict>
          </mc:Fallback>
        </mc:AlternateContent>
      </w:r>
      <w:r w:rsidR="003A0083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3153E99" wp14:editId="293A1D0D">
                <wp:simplePos x="0" y="0"/>
                <wp:positionH relativeFrom="margin">
                  <wp:posOffset>5040267</wp:posOffset>
                </wp:positionH>
                <wp:positionV relativeFrom="paragraph">
                  <wp:posOffset>8672558</wp:posOffset>
                </wp:positionV>
                <wp:extent cx="1536065" cy="287020"/>
                <wp:effectExtent l="0" t="0" r="26035" b="17780"/>
                <wp:wrapTight wrapText="bothSides">
                  <wp:wrapPolygon edited="0">
                    <wp:start x="0" y="0"/>
                    <wp:lineTo x="0" y="21504"/>
                    <wp:lineTo x="21698" y="21504"/>
                    <wp:lineTo x="21698" y="0"/>
                    <wp:lineTo x="0" y="0"/>
                  </wp:wrapPolygon>
                </wp:wrapTight>
                <wp:docPr id="209415413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065" cy="287020"/>
                        </a:xfrm>
                        <a:prstGeom prst="rect">
                          <a:avLst/>
                        </a:prstGeom>
                        <a:solidFill>
                          <a:srgbClr val="ED8013"/>
                        </a:solidFill>
                        <a:ln w="6350">
                          <a:solidFill>
                            <a:srgbClr val="ED8013"/>
                          </a:solidFill>
                        </a:ln>
                      </wps:spPr>
                      <wps:txbx>
                        <w:txbxContent>
                          <w:p w14:paraId="03703608" w14:textId="46985228" w:rsidR="00377A1D" w:rsidRPr="003A0083" w:rsidRDefault="003A0083" w:rsidP="003A0083">
                            <w:pPr>
                              <w:jc w:val="center"/>
                              <w:rPr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GT"/>
                              </w:rPr>
                            </w:pPr>
                            <w:r w:rsidRPr="003A0083">
                              <w:rPr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  <w:t>27 OCTUBRE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53E99" id="Cuadro de texto 3" o:spid="_x0000_s1031" type="#_x0000_t202" style="position:absolute;margin-left:396.85pt;margin-top:682.9pt;width:120.95pt;height:22.6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" fillcolor="#ed8013" strokecolor="#ed8013" strokeweight=".5pt">
                <v:textbox>
                  <w:txbxContent>
                    <w:p w14:paraId="03703608" w14:textId="46985228" w:rsidR="00377A1D" w:rsidRPr="003A0083" w:rsidRDefault="003A0083" w:rsidP="003A0083">
                      <w:pPr>
                        <w:jc w:val="center"/>
                        <w:rPr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s-GT"/>
                        </w:rPr>
                      </w:pPr>
                      <w:r w:rsidRPr="003A0083">
                        <w:rPr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s-MX"/>
                        </w:rPr>
                        <w:t>27 OCTUBRE 2026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A0083">
        <w:rPr>
          <w:noProof/>
          <w:lang w:bidi="es-ES"/>
        </w:rPr>
        <w:drawing>
          <wp:anchor distT="0" distB="0" distL="114300" distR="114300" simplePos="0" relativeHeight="251665408" behindDoc="1" locked="0" layoutInCell="1" allowOverlap="1" wp14:anchorId="2D70BBA4" wp14:editId="10BF1509">
            <wp:simplePos x="0" y="0"/>
            <wp:positionH relativeFrom="margin">
              <wp:align>right</wp:align>
            </wp:positionH>
            <wp:positionV relativeFrom="paragraph">
              <wp:posOffset>7317572</wp:posOffset>
            </wp:positionV>
            <wp:extent cx="1148387" cy="1229139"/>
            <wp:effectExtent l="0" t="0" r="0" b="9525"/>
            <wp:wrapNone/>
            <wp:docPr id="16368305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0505" name="Imagen 1636830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387" cy="1229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9641541" wp14:editId="7F5EC0AF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ED801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267EA" id="Rectángulo 2" o:spid="_x0000_s1026" alt="rectángulo de color" style="position:absolute;margin-left:-58.7pt;margin-top:525pt;width:611.1pt;height:316.5pt;z-index:-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" fillcolor="#ed8013" stroked="f" strokeweight="2pt">
                <w10:wrap anchory="page"/>
              </v:rect>
            </w:pict>
          </mc:Fallback>
        </mc:AlternateContent>
      </w:r>
    </w:p>
    <w:sectPr w:rsidR="0087605E" w:rsidRPr="00D70D02" w:rsidSect="00AB02A7">
      <w:footerReference w:type="default" r:id="rId12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027FC" w14:textId="77777777" w:rsidR="00231F44" w:rsidRDefault="00231F44">
      <w:r>
        <w:separator/>
      </w:r>
    </w:p>
    <w:p w14:paraId="217AB1C2" w14:textId="77777777" w:rsidR="00231F44" w:rsidRDefault="00231F44"/>
  </w:endnote>
  <w:endnote w:type="continuationSeparator" w:id="0">
    <w:p w14:paraId="1EF90EA0" w14:textId="77777777" w:rsidR="00231F44" w:rsidRDefault="00231F44">
      <w:r>
        <w:continuationSeparator/>
      </w:r>
    </w:p>
    <w:p w14:paraId="53B2E05F" w14:textId="77777777" w:rsidR="00231F44" w:rsidRDefault="00231F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1C1E3E34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4F4519B8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F9409" w14:textId="77777777" w:rsidR="00231F44" w:rsidRDefault="00231F44">
      <w:r>
        <w:separator/>
      </w:r>
    </w:p>
    <w:p w14:paraId="626EDBD5" w14:textId="77777777" w:rsidR="00231F44" w:rsidRDefault="00231F44"/>
  </w:footnote>
  <w:footnote w:type="continuationSeparator" w:id="0">
    <w:p w14:paraId="2929ADA9" w14:textId="77777777" w:rsidR="00231F44" w:rsidRDefault="00231F44">
      <w:r>
        <w:continuationSeparator/>
      </w:r>
    </w:p>
    <w:p w14:paraId="3EF7E557" w14:textId="77777777" w:rsidR="00231F44" w:rsidRDefault="00231F44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7F"/>
    <w:rsid w:val="0002482E"/>
    <w:rsid w:val="00050324"/>
    <w:rsid w:val="000747A0"/>
    <w:rsid w:val="000A0150"/>
    <w:rsid w:val="000E63C9"/>
    <w:rsid w:val="00130E9D"/>
    <w:rsid w:val="00136FA2"/>
    <w:rsid w:val="00150A6D"/>
    <w:rsid w:val="00185B35"/>
    <w:rsid w:val="001F2BC8"/>
    <w:rsid w:val="001F5F6B"/>
    <w:rsid w:val="0022227F"/>
    <w:rsid w:val="00231F44"/>
    <w:rsid w:val="00243EBC"/>
    <w:rsid w:val="00246A35"/>
    <w:rsid w:val="00284348"/>
    <w:rsid w:val="002D4A99"/>
    <w:rsid w:val="002F51F5"/>
    <w:rsid w:val="00312137"/>
    <w:rsid w:val="00330359"/>
    <w:rsid w:val="0033762F"/>
    <w:rsid w:val="00360494"/>
    <w:rsid w:val="00366C7E"/>
    <w:rsid w:val="00377A1D"/>
    <w:rsid w:val="00384EA3"/>
    <w:rsid w:val="003A0083"/>
    <w:rsid w:val="003A39A1"/>
    <w:rsid w:val="003C2191"/>
    <w:rsid w:val="003D3863"/>
    <w:rsid w:val="004110DE"/>
    <w:rsid w:val="0044085A"/>
    <w:rsid w:val="00497F88"/>
    <w:rsid w:val="004B21A5"/>
    <w:rsid w:val="004E5FEE"/>
    <w:rsid w:val="005037F0"/>
    <w:rsid w:val="00516A86"/>
    <w:rsid w:val="005275F6"/>
    <w:rsid w:val="00572102"/>
    <w:rsid w:val="00584A5A"/>
    <w:rsid w:val="005E4EC1"/>
    <w:rsid w:val="005F1BB0"/>
    <w:rsid w:val="0062108F"/>
    <w:rsid w:val="00656C4D"/>
    <w:rsid w:val="00671B48"/>
    <w:rsid w:val="006E5716"/>
    <w:rsid w:val="006E6DA9"/>
    <w:rsid w:val="006F1FE3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401BA"/>
    <w:rsid w:val="00A4346A"/>
    <w:rsid w:val="00A532F3"/>
    <w:rsid w:val="00A8489E"/>
    <w:rsid w:val="00AB02A7"/>
    <w:rsid w:val="00AC29F3"/>
    <w:rsid w:val="00B231E5"/>
    <w:rsid w:val="00C02B87"/>
    <w:rsid w:val="00C4086D"/>
    <w:rsid w:val="00CA1896"/>
    <w:rsid w:val="00CB5B28"/>
    <w:rsid w:val="00CC70C1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  <w:rsid w:val="00FF1FE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16ACC6"/>
  <w15:docId w15:val="{BBB1CB74-D28B-4F74-A0AF-2187BA58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99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yan\AppData\Local\Microsoft\Office\16.0\DTS\es-GT%7b8D949CEE-25FA-45FC-9E0A-7D0019698D45%7d\%7bD2F4C195-F819-4E23-AC12-54245A73FB70%7dTF7e53ee0d-dd7d-4335-8cfd-efae5a747b05fb21fa67_win32-9f5ff6ac903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4EA4BFC50484CC981A16AC31876F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06BE0-05E5-465D-954A-44962DC9FE3A}"/>
      </w:docPartPr>
      <w:docPartBody>
        <w:p w:rsidR="0014447A" w:rsidRDefault="00F80C46">
          <w:pPr>
            <w:pStyle w:val="C4EA4BFC50484CC981A16AC31876F2B1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573B4BCFD80745478DD1D70BB619FD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33335-7DA9-4854-9063-47FD76BD2036}"/>
      </w:docPartPr>
      <w:docPartBody>
        <w:p w:rsidR="0014447A" w:rsidRDefault="00F80C46">
          <w:pPr>
            <w:pStyle w:val="573B4BCFD80745478DD1D70BB619FDED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61"/>
    <w:rsid w:val="00080013"/>
    <w:rsid w:val="0014447A"/>
    <w:rsid w:val="00491DC2"/>
    <w:rsid w:val="006F1FE3"/>
    <w:rsid w:val="00A4346A"/>
    <w:rsid w:val="00E1037B"/>
    <w:rsid w:val="00E50A61"/>
    <w:rsid w:val="00F80C46"/>
    <w:rsid w:val="00FF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14447A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sid w:val="0014447A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4A99FA5134544BD78BCDB042825897B9">
    <w:name w:val="4A99FA5134544BD78BCDB042825897B9"/>
  </w:style>
  <w:style w:type="paragraph" w:customStyle="1" w:styleId="C4EA4BFC50484CC981A16AC31876F2B1">
    <w:name w:val="C4EA4BFC50484CC981A16AC31876F2B1"/>
  </w:style>
  <w:style w:type="paragraph" w:customStyle="1" w:styleId="573B4BCFD80745478DD1D70BB619FDED">
    <w:name w:val="573B4BCFD80745478DD1D70BB619F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>Juan Pablo Paz López</CompanyFax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2809D4-C544-4091-95B8-599CDE5E7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{D2F4C195-F819-4E23-AC12-54245A73FB70}TF7e53ee0d-dd7d-4335-8cfd-efae5a747b05fb21fa67_win32-9f5ff6ac9036.dotx</Template>
  <TotalTime>367</TotalTime>
  <Pages>1</Pages>
  <Words>29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Brayan</dc:creator>
  <cp:keywords/>
  <cp:lastModifiedBy>araceli buch</cp:lastModifiedBy>
  <cp:revision>5</cp:revision>
  <cp:lastPrinted>2006-08-01T17:47:00Z</cp:lastPrinted>
  <dcterms:created xsi:type="dcterms:W3CDTF">2026-10-18T20:00:00Z</dcterms:created>
  <dcterms:modified xsi:type="dcterms:W3CDTF">2026-10-20T22:00:00Z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